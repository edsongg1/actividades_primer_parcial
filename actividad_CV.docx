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04AC2F49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B6307ED" w14:textId="3B1185D8" w:rsidR="003D1B71" w:rsidRPr="00665F95" w:rsidRDefault="001C2601" w:rsidP="001C260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4877A0" wp14:editId="44DA8A9A">
                  <wp:extent cx="1419225" cy="14192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133E79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F485330" w14:textId="549086A4" w:rsidR="003D1B71" w:rsidRPr="00665F95" w:rsidRDefault="00451D9C" w:rsidP="00310F17">
            <w:pPr>
              <w:pStyle w:val="Ttulo"/>
            </w:pPr>
            <w:r>
              <w:t xml:space="preserve">EDSON JAIR </w:t>
            </w:r>
            <w:r w:rsidR="003D1B71" w:rsidRPr="00665F95">
              <w:rPr>
                <w:lang w:bidi="es-ES"/>
              </w:rPr>
              <w:br/>
            </w:r>
            <w:r>
              <w:t xml:space="preserve">RAMOS MAGUEYAL </w:t>
            </w:r>
          </w:p>
        </w:tc>
      </w:tr>
      <w:tr w:rsidR="003D1B71" w:rsidRPr="00CA16E3" w14:paraId="5C4EC73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C9EA4A3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D1EE5FE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5F0FA0133954A71BC70771750B6549A"/>
              </w:placeholder>
              <w:temporary/>
              <w15:appearance w15:val="hidden"/>
            </w:sdtPr>
            <w:sdtEndPr/>
            <w:sdtContent>
              <w:p w14:paraId="356A26E1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446244E7" w14:textId="50F77A37" w:rsidR="003D1B71" w:rsidRPr="00665F95" w:rsidRDefault="00451D9C" w:rsidP="00665F95">
            <w:pPr>
              <w:pStyle w:val="Fechas"/>
              <w:spacing w:line="216" w:lineRule="auto"/>
            </w:pPr>
            <w:r>
              <w:t>30-04-23</w:t>
            </w:r>
            <w:r>
              <w:rPr>
                <w:rFonts w:eastAsia="Calibri"/>
                <w:lang w:bidi="es-ES"/>
              </w:rPr>
              <w:t xml:space="preserve">     </w:t>
            </w:r>
            <w:r>
              <w:t xml:space="preserve"> 25-08-24</w:t>
            </w:r>
          </w:p>
          <w:p w14:paraId="4B3C59A7" w14:textId="3B3F9F55" w:rsidR="001C2601" w:rsidRDefault="00D0373F" w:rsidP="00665F95">
            <w:pPr>
              <w:pStyle w:val="Experiencia"/>
              <w:spacing w:line="216" w:lineRule="auto"/>
            </w:pPr>
            <w:r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 w:rsidR="001C2601">
              <w:t xml:space="preserve">vendedor </w:t>
            </w:r>
            <w:r w:rsidR="001C2601"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1C2601">
              <w:t xml:space="preserve">CLINICA SAN ISIDRO </w:t>
            </w:r>
          </w:p>
          <w:p w14:paraId="12D0541A" w14:textId="7CFC55F8" w:rsidR="001C2601" w:rsidRPr="00665F95" w:rsidRDefault="001C2601" w:rsidP="00665F95">
            <w:pPr>
              <w:pStyle w:val="Experiencia"/>
              <w:spacing w:line="216" w:lineRule="auto"/>
            </w:pPr>
            <w:r>
              <w:t xml:space="preserve">Se tratar a </w:t>
            </w:r>
            <w:proofErr w:type="gramStart"/>
            <w:r>
              <w:t>las persona</w:t>
            </w:r>
            <w:proofErr w:type="gramEnd"/>
            <w:r>
              <w:t xml:space="preserve">, puedo ser de ayuda en alguna situación, puedo tratar con los proveedores, clientes, personal </w:t>
            </w:r>
          </w:p>
          <w:p w14:paraId="37D8A2E6" w14:textId="39B3595C" w:rsidR="003D1B71" w:rsidRPr="00665F95" w:rsidRDefault="003D1B71" w:rsidP="00451D9C">
            <w:pPr>
              <w:pStyle w:val="Fechas"/>
              <w:spacing w:line="216" w:lineRule="auto"/>
            </w:pPr>
          </w:p>
          <w:sdt>
            <w:sdtPr>
              <w:id w:val="-1554227259"/>
              <w:placeholder>
                <w:docPart w:val="0EBF4BDA7D9C426B94168C9BC2E84AF4"/>
              </w:placeholder>
              <w:temporary/>
              <w:showingPlcHdr/>
              <w15:appearance w15:val="hidden"/>
            </w:sdtPr>
            <w:sdtEndPr/>
            <w:sdtContent>
              <w:p w14:paraId="0CEE2614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27377C8C" w14:textId="6778FF81" w:rsidR="003D1B71" w:rsidRPr="00665F95" w:rsidRDefault="00451D9C" w:rsidP="00665F95">
            <w:pPr>
              <w:pStyle w:val="Nombredelaescuela"/>
              <w:spacing w:line="216" w:lineRule="auto"/>
            </w:pPr>
            <w:r>
              <w:t>Centro de estudios científicos y tecnológicos No.1 GGV</w:t>
            </w:r>
            <w:r w:rsidR="003D1B71" w:rsidRPr="00665F95">
              <w:rPr>
                <w:lang w:bidi="es-ES"/>
              </w:rPr>
              <w:t xml:space="preserve">, </w:t>
            </w:r>
            <w:r>
              <w:t>ciudad de México</w:t>
            </w:r>
          </w:p>
          <w:p w14:paraId="16B1D1F1" w14:textId="38B66993" w:rsidR="003D1B71" w:rsidRDefault="00451D9C" w:rsidP="00665F95">
            <w:pPr>
              <w:pStyle w:val="Listaconvietas"/>
              <w:spacing w:line="216" w:lineRule="auto"/>
            </w:pPr>
            <w:r>
              <w:t>Técnico en procesos industriales certifica por el instituto politécnico nacional con experiencia en varias ramas de la misma.</w:t>
            </w:r>
          </w:p>
          <w:p w14:paraId="461F97C6" w14:textId="55B6A7CC" w:rsidR="001C2601" w:rsidRDefault="001C2601" w:rsidP="00665F95">
            <w:pPr>
              <w:pStyle w:val="Listaconvietas"/>
              <w:spacing w:line="216" w:lineRule="auto"/>
            </w:pPr>
            <w:r>
              <w:t xml:space="preserve">Tengo un diplomado en matemáticas COLEGIO NACIONAL DE MATEMATICAS, CIUDAD DE MEXICO </w:t>
            </w:r>
          </w:p>
          <w:p w14:paraId="55FEC1BD" w14:textId="507E6B2D" w:rsidR="001C2601" w:rsidRPr="00665F95" w:rsidRDefault="001C2601" w:rsidP="00665F95">
            <w:pPr>
              <w:pStyle w:val="Listaconvietas"/>
              <w:spacing w:line="216" w:lineRule="auto"/>
            </w:pPr>
            <w:r>
              <w:t xml:space="preserve">INGLES INTERMEDIO Y español nativo </w:t>
            </w:r>
          </w:p>
          <w:sdt>
            <w:sdtPr>
              <w:id w:val="-1730222568"/>
              <w:placeholder>
                <w:docPart w:val="AADEEC3C5E8F4152A1043D3267E82A6A"/>
              </w:placeholder>
              <w:temporary/>
              <w:showingPlcHdr/>
              <w15:appearance w15:val="hidden"/>
            </w:sdtPr>
            <w:sdtEndPr/>
            <w:sdtContent>
              <w:p w14:paraId="3ECFBE2D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4D01BF27" w14:textId="1CE27F6E" w:rsidR="003D1B71" w:rsidRPr="00F20161" w:rsidRDefault="001C2601" w:rsidP="00F20161">
            <w:pPr>
              <w:pStyle w:val="Ttulo2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3765B35" wp14:editId="5A28ED16">
                      <wp:simplePos x="0" y="0"/>
                      <wp:positionH relativeFrom="column">
                        <wp:posOffset>492125</wp:posOffset>
                      </wp:positionH>
                      <wp:positionV relativeFrom="paragraph">
                        <wp:posOffset>58420</wp:posOffset>
                      </wp:positionV>
                      <wp:extent cx="2891155" cy="1404620"/>
                      <wp:effectExtent l="0" t="0" r="23495" b="16510"/>
                      <wp:wrapThrough wrapText="bothSides">
                        <wp:wrapPolygon edited="0">
                          <wp:start x="0" y="0"/>
                          <wp:lineTo x="0" y="21510"/>
                          <wp:lineTo x="21633" y="21510"/>
                          <wp:lineTo x="21633" y="0"/>
                          <wp:lineTo x="0" y="0"/>
                        </wp:wrapPolygon>
                      </wp:wrapThrough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9115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08995F" w14:textId="35523536" w:rsidR="001C2601" w:rsidRDefault="001C2601">
                                  <w:r>
                                    <w:t xml:space="preserve">Tengo una comunicación efectiva favorable a nuestro objetivo, se me comunicar de manera asertiva y visionaria a nuestro favor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65B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8.75pt;margin-top:4.6pt;width:227.65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">
                      <v:textbox style="mso-fit-shape-to-text:t">
                        <w:txbxContent>
                          <w:p w14:paraId="3608995F" w14:textId="35523536" w:rsidR="001C2601" w:rsidRDefault="001C2601">
                            <w:r>
                              <w:t xml:space="preserve">Tengo una comunicación efectiva favorable a nuestro objetivo, se me comunicar de manera asertiva y visionaria a nuestro favor 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sdt>
              <w:sdtPr>
                <w:id w:val="-278101685"/>
                <w:placeholder>
                  <w:docPart w:val="936B45BD84B0475AB49D70F09C0F3D3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F20161">
                  <w:t>Liderazgo</w:t>
                </w:r>
              </w:sdtContent>
            </w:sdt>
          </w:p>
          <w:p w14:paraId="570F0A24" w14:textId="6ABD59FD" w:rsidR="003D1B71" w:rsidRPr="00665F95" w:rsidRDefault="00451D9C" w:rsidP="00665F95">
            <w:pPr>
              <w:spacing w:line="216" w:lineRule="auto"/>
            </w:pPr>
            <w:r>
              <w:t xml:space="preserve">Me considero una persona con un liderazgo natural, se trabajar de manera asertiva con mi equipo de trabajo </w:t>
            </w:r>
            <w:r w:rsidR="001C2601">
              <w:t xml:space="preserve">así mismo liderarlo y adaptarme a las formas de trabajo para lograr resultados favorables </w:t>
            </w:r>
          </w:p>
          <w:p w14:paraId="7704F226" w14:textId="6D0F6A58" w:rsidR="003D1B71" w:rsidRPr="00F20161" w:rsidRDefault="003D1B71" w:rsidP="00F20161">
            <w:pPr>
              <w:pStyle w:val="Ttulo2"/>
            </w:pPr>
          </w:p>
          <w:p w14:paraId="13CA8B4D" w14:textId="45B24D14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27548200" w14:textId="77777777" w:rsidTr="003D1B71">
        <w:trPr>
          <w:trHeight w:val="1164"/>
        </w:trPr>
        <w:tc>
          <w:tcPr>
            <w:tcW w:w="720" w:type="dxa"/>
          </w:tcPr>
          <w:p w14:paraId="553E46D3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12FFA6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38A6DF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4C792B8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2934ECFB" w14:textId="77777777" w:rsidTr="003D1B71">
        <w:trPr>
          <w:trHeight w:val="543"/>
        </w:trPr>
        <w:tc>
          <w:tcPr>
            <w:tcW w:w="720" w:type="dxa"/>
          </w:tcPr>
          <w:p w14:paraId="700BF5D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5E42483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12B9F04" wp14:editId="51801D57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7F879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C596791" w14:textId="62B7A287" w:rsidR="003D1B71" w:rsidRPr="00CA16E3" w:rsidRDefault="00451D9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Avenida libertad </w:t>
            </w:r>
          </w:p>
          <w:p w14:paraId="3CE7056F" w14:textId="40EE67DE" w:rsidR="003D1B71" w:rsidRPr="00CA16E3" w:rsidRDefault="00451D9C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Edo.mex</w:t>
            </w:r>
            <w:proofErr w:type="spellEnd"/>
          </w:p>
        </w:tc>
        <w:tc>
          <w:tcPr>
            <w:tcW w:w="423" w:type="dxa"/>
            <w:vMerge/>
          </w:tcPr>
          <w:p w14:paraId="05C8529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1140C9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53AD18F" w14:textId="77777777" w:rsidTr="003D1B71">
        <w:trPr>
          <w:trHeight w:val="183"/>
        </w:trPr>
        <w:tc>
          <w:tcPr>
            <w:tcW w:w="720" w:type="dxa"/>
          </w:tcPr>
          <w:p w14:paraId="6E741C18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66A66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80B780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B090CB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BFA3357" w14:textId="77777777" w:rsidTr="003D1B71">
        <w:trPr>
          <w:trHeight w:val="624"/>
        </w:trPr>
        <w:tc>
          <w:tcPr>
            <w:tcW w:w="720" w:type="dxa"/>
          </w:tcPr>
          <w:p w14:paraId="0C860A1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3D84C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AF277FC" wp14:editId="02F1CF2C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C5977B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C1B5BCD" w14:textId="2BDBB9AF" w:rsidR="003D1B71" w:rsidRPr="00CA16E3" w:rsidRDefault="00451D9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5574197096</w:t>
            </w:r>
          </w:p>
        </w:tc>
        <w:tc>
          <w:tcPr>
            <w:tcW w:w="423" w:type="dxa"/>
            <w:vMerge/>
          </w:tcPr>
          <w:p w14:paraId="109D7FF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543254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CB2D264" w14:textId="77777777" w:rsidTr="003D1B71">
        <w:trPr>
          <w:trHeight w:val="183"/>
        </w:trPr>
        <w:tc>
          <w:tcPr>
            <w:tcW w:w="720" w:type="dxa"/>
          </w:tcPr>
          <w:p w14:paraId="489077E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55D1E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C619E9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80D2E3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8F8B2E" w14:textId="77777777" w:rsidTr="003D1B71">
        <w:trPr>
          <w:trHeight w:val="633"/>
        </w:trPr>
        <w:tc>
          <w:tcPr>
            <w:tcW w:w="720" w:type="dxa"/>
          </w:tcPr>
          <w:p w14:paraId="533E1B1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A16C17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1A58F8C" wp14:editId="1780A90F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186B89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BBC6D13" w14:textId="265A0B99" w:rsidR="003D1B71" w:rsidRPr="00CA16E3" w:rsidRDefault="00451D9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Edsonjair912a@gmail.com</w:t>
            </w:r>
          </w:p>
        </w:tc>
        <w:tc>
          <w:tcPr>
            <w:tcW w:w="423" w:type="dxa"/>
            <w:vMerge/>
          </w:tcPr>
          <w:p w14:paraId="26B126A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24A9B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3CD57CA" w14:textId="77777777" w:rsidTr="003D1B71">
        <w:trPr>
          <w:trHeight w:val="174"/>
        </w:trPr>
        <w:tc>
          <w:tcPr>
            <w:tcW w:w="720" w:type="dxa"/>
          </w:tcPr>
          <w:p w14:paraId="0FDB121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251E6E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B1410F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BDCE1C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CA067D9" w14:textId="77777777" w:rsidTr="003D1B71">
        <w:trPr>
          <w:trHeight w:val="633"/>
        </w:trPr>
        <w:tc>
          <w:tcPr>
            <w:tcW w:w="720" w:type="dxa"/>
          </w:tcPr>
          <w:p w14:paraId="27ADE6C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7C4194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DE25B99" wp14:editId="2FE0CA6F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89EE39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AECB551" w14:textId="6CEDAD04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5F4A325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523773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1480B09" w14:textId="77777777" w:rsidTr="00665F95">
        <w:trPr>
          <w:trHeight w:val="4071"/>
        </w:trPr>
        <w:tc>
          <w:tcPr>
            <w:tcW w:w="720" w:type="dxa"/>
          </w:tcPr>
          <w:p w14:paraId="00BCA988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sdt>
            <w:sdtPr>
              <w:id w:val="-494037895"/>
              <w:placeholder>
                <w:docPart w:val="E4303B9503E749518F5E465E43F6A656"/>
              </w:placeholder>
              <w:temporary/>
              <w:showingPlcHdr/>
              <w15:appearance w15:val="hidden"/>
            </w:sdtPr>
            <w:sdtContent>
              <w:p w14:paraId="178B8403" w14:textId="77777777" w:rsidR="001C2601" w:rsidRDefault="001C2601" w:rsidP="001C2601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[Disponible bajo solicitud.]</w:t>
                </w:r>
              </w:p>
            </w:sdtContent>
          </w:sdt>
          <w:p w14:paraId="60C074A3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52476DD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94D307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3DC23A7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03664" w14:textId="77777777" w:rsidR="0075236B" w:rsidRDefault="0075236B" w:rsidP="00590471">
      <w:r>
        <w:separator/>
      </w:r>
    </w:p>
  </w:endnote>
  <w:endnote w:type="continuationSeparator" w:id="0">
    <w:p w14:paraId="5766673C" w14:textId="77777777" w:rsidR="0075236B" w:rsidRDefault="0075236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6112D" w14:textId="77777777" w:rsidR="0075236B" w:rsidRDefault="0075236B" w:rsidP="00590471">
      <w:r>
        <w:separator/>
      </w:r>
    </w:p>
  </w:footnote>
  <w:footnote w:type="continuationSeparator" w:id="0">
    <w:p w14:paraId="29B9F8E6" w14:textId="77777777" w:rsidR="0075236B" w:rsidRDefault="0075236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5B58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46A63AF" wp14:editId="607F238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FEB3D1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D9C"/>
    <w:rsid w:val="00060042"/>
    <w:rsid w:val="0008685D"/>
    <w:rsid w:val="00090860"/>
    <w:rsid w:val="00112FD7"/>
    <w:rsid w:val="00150ABD"/>
    <w:rsid w:val="001946FC"/>
    <w:rsid w:val="001C2601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51D9C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236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7BFEC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68702A2D-165B-4B4E-A359-3F5ABB61398D%7d\%7b702C68D5-D882-4901-A10F-843004483FD8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5F0FA0133954A71BC70771750B65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F75BED-56D7-4FB5-ACD9-2F26855F6DED}"/>
      </w:docPartPr>
      <w:docPartBody>
        <w:p w:rsidR="00000000" w:rsidRDefault="006F69B2">
          <w:pPr>
            <w:pStyle w:val="C5F0FA0133954A71BC70771750B6549A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0EBF4BDA7D9C426B94168C9BC2E84A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B9700-7845-4176-AE56-AE4831351642}"/>
      </w:docPartPr>
      <w:docPartBody>
        <w:p w:rsidR="00000000" w:rsidRDefault="006F69B2">
          <w:pPr>
            <w:pStyle w:val="0EBF4BDA7D9C426B94168C9BC2E84AF4"/>
          </w:pPr>
          <w:r w:rsidRPr="00F20161">
            <w:t>Formación</w:t>
          </w:r>
        </w:p>
      </w:docPartBody>
    </w:docPart>
    <w:docPart>
      <w:docPartPr>
        <w:name w:val="AADEEC3C5E8F4152A1043D3267E82A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DE28D-7DCF-40E0-B5A7-758B83B02D92}"/>
      </w:docPartPr>
      <w:docPartBody>
        <w:p w:rsidR="00000000" w:rsidRDefault="006F69B2">
          <w:pPr>
            <w:pStyle w:val="AADEEC3C5E8F4152A1043D3267E82A6A"/>
          </w:pPr>
          <w:r w:rsidRPr="00F20161">
            <w:t>Comunicación</w:t>
          </w:r>
        </w:p>
      </w:docPartBody>
    </w:docPart>
    <w:docPart>
      <w:docPartPr>
        <w:name w:val="936B45BD84B0475AB49D70F09C0F3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1508C-E48D-4DC3-879C-E681AF8C1969}"/>
      </w:docPartPr>
      <w:docPartBody>
        <w:p w:rsidR="00000000" w:rsidRDefault="006F69B2">
          <w:pPr>
            <w:pStyle w:val="936B45BD84B0475AB49D70F09C0F3D30"/>
          </w:pPr>
          <w:r w:rsidRPr="00F20161">
            <w:t>Liderazgo</w:t>
          </w:r>
        </w:p>
      </w:docPartBody>
    </w:docPart>
    <w:docPart>
      <w:docPartPr>
        <w:name w:val="E4303B9503E749518F5E465E43F6A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E3098-8218-445B-8D5A-9C47D794E36C}"/>
      </w:docPartPr>
      <w:docPartBody>
        <w:p w:rsidR="00000000" w:rsidRDefault="004A5ABC" w:rsidP="004A5ABC">
          <w:pPr>
            <w:pStyle w:val="E4303B9503E749518F5E465E43F6A656"/>
          </w:pPr>
          <w:r w:rsidRPr="00665F95">
            <w:rPr>
              <w:rFonts w:eastAsia="Calibri"/>
              <w:lang w:bidi="es-ES"/>
            </w:rPr>
            <w:t>[Disponible bajo solicitud.]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BC"/>
    <w:rsid w:val="004A5ABC"/>
    <w:rsid w:val="006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50911E3ED9044A39CE613CAED6D0FE4">
    <w:name w:val="250911E3ED9044A39CE613CAED6D0FE4"/>
  </w:style>
  <w:style w:type="paragraph" w:customStyle="1" w:styleId="3509742FD8954962B2EC35F5C9775AFE">
    <w:name w:val="3509742FD8954962B2EC35F5C9775AFE"/>
  </w:style>
  <w:style w:type="paragraph" w:customStyle="1" w:styleId="C5F0FA0133954A71BC70771750B6549A">
    <w:name w:val="C5F0FA0133954A71BC70771750B6549A"/>
  </w:style>
  <w:style w:type="paragraph" w:customStyle="1" w:styleId="885958C7BA56482FB7214248FBE10AF2">
    <w:name w:val="885958C7BA56482FB7214248FBE10AF2"/>
  </w:style>
  <w:style w:type="paragraph" w:customStyle="1" w:styleId="E3D3BF9BD3FE4496BD479253A0701103">
    <w:name w:val="E3D3BF9BD3FE4496BD479253A0701103"/>
  </w:style>
  <w:style w:type="paragraph" w:customStyle="1" w:styleId="A3F46AB158EB4AF0AF2F614ACDB3E796">
    <w:name w:val="A3F46AB158EB4AF0AF2F614ACDB3E796"/>
  </w:style>
  <w:style w:type="paragraph" w:customStyle="1" w:styleId="1123AB862A834763B00E4F369EA67776">
    <w:name w:val="1123AB862A834763B00E4F369EA67776"/>
  </w:style>
  <w:style w:type="paragraph" w:customStyle="1" w:styleId="7A26DD36AFB5445D85A66BDDD8FCE5A3">
    <w:name w:val="7A26DD36AFB5445D85A66BDDD8FCE5A3"/>
  </w:style>
  <w:style w:type="paragraph" w:customStyle="1" w:styleId="F1B50FC09E3946FEB2BF4DDCC4D4D760">
    <w:name w:val="F1B50FC09E3946FEB2BF4DDCC4D4D760"/>
  </w:style>
  <w:style w:type="paragraph" w:customStyle="1" w:styleId="CCAFEEA17F9347358E88947573216C14">
    <w:name w:val="CCAFEEA17F9347358E88947573216C14"/>
  </w:style>
  <w:style w:type="paragraph" w:customStyle="1" w:styleId="AB067EED989B46729B8F1BDDA57F73CA">
    <w:name w:val="AB067EED989B46729B8F1BDDA57F73CA"/>
  </w:style>
  <w:style w:type="paragraph" w:customStyle="1" w:styleId="D680CAB0E2694A4C859E51A2BE401120">
    <w:name w:val="D680CAB0E2694A4C859E51A2BE401120"/>
  </w:style>
  <w:style w:type="paragraph" w:customStyle="1" w:styleId="4726A42BC70F4318B9F68EFCE329E422">
    <w:name w:val="4726A42BC70F4318B9F68EFCE329E422"/>
  </w:style>
  <w:style w:type="paragraph" w:customStyle="1" w:styleId="0700A9C6A0D64E78B37D891002C5D789">
    <w:name w:val="0700A9C6A0D64E78B37D891002C5D789"/>
  </w:style>
  <w:style w:type="paragraph" w:customStyle="1" w:styleId="24577BEDA7AF461BBB02F0D35C8D3CCF">
    <w:name w:val="24577BEDA7AF461BBB02F0D35C8D3CCF"/>
  </w:style>
  <w:style w:type="paragraph" w:customStyle="1" w:styleId="F9FA48B4D9774896A5CBB3E49CB97D2F">
    <w:name w:val="F9FA48B4D9774896A5CBB3E49CB97D2F"/>
  </w:style>
  <w:style w:type="paragraph" w:customStyle="1" w:styleId="F8B4A1E0E0454378B6E4807B7410A246">
    <w:name w:val="F8B4A1E0E0454378B6E4807B7410A246"/>
  </w:style>
  <w:style w:type="paragraph" w:customStyle="1" w:styleId="50536AAA1D884F9B970E5A9159D30838">
    <w:name w:val="50536AAA1D884F9B970E5A9159D30838"/>
  </w:style>
  <w:style w:type="paragraph" w:customStyle="1" w:styleId="CE6CAC7B464545BA8B4BD9CF15D1A8A3">
    <w:name w:val="CE6CAC7B464545BA8B4BD9CF15D1A8A3"/>
  </w:style>
  <w:style w:type="paragraph" w:customStyle="1" w:styleId="0EBF4BDA7D9C426B94168C9BC2E84AF4">
    <w:name w:val="0EBF4BDA7D9C426B94168C9BC2E84AF4"/>
  </w:style>
  <w:style w:type="paragraph" w:customStyle="1" w:styleId="041D9E2EC0D442319799B52E95C2C72E">
    <w:name w:val="041D9E2EC0D442319799B52E95C2C72E"/>
  </w:style>
  <w:style w:type="paragraph" w:customStyle="1" w:styleId="B73ED5668B814781999AEF900465472F">
    <w:name w:val="B73ED5668B814781999AEF900465472F"/>
  </w:style>
  <w:style w:type="paragraph" w:customStyle="1" w:styleId="ACF53BCAE3A848CE8E13A00C5EDCAFD2">
    <w:name w:val="ACF53BCAE3A848CE8E13A00C5EDCAFD2"/>
  </w:style>
  <w:style w:type="paragraph" w:customStyle="1" w:styleId="AADEEC3C5E8F4152A1043D3267E82A6A">
    <w:name w:val="AADEEC3C5E8F4152A1043D3267E82A6A"/>
  </w:style>
  <w:style w:type="paragraph" w:customStyle="1" w:styleId="538230E11A5F4B27AE97E5D9EDE36CF2">
    <w:name w:val="538230E11A5F4B27AE97E5D9EDE36CF2"/>
  </w:style>
  <w:style w:type="paragraph" w:customStyle="1" w:styleId="936B45BD84B0475AB49D70F09C0F3D30">
    <w:name w:val="936B45BD84B0475AB49D70F09C0F3D30"/>
  </w:style>
  <w:style w:type="paragraph" w:customStyle="1" w:styleId="A29A44BBA0644A4796DB9DE0270ABE00">
    <w:name w:val="A29A44BBA0644A4796DB9DE0270ABE00"/>
  </w:style>
  <w:style w:type="paragraph" w:customStyle="1" w:styleId="4CA92B2E2FB04305AB165B44651BB488">
    <w:name w:val="4CA92B2E2FB04305AB165B44651BB488"/>
  </w:style>
  <w:style w:type="paragraph" w:customStyle="1" w:styleId="17F926FB0CE54B00ACC404149E97478B">
    <w:name w:val="17F926FB0CE54B00ACC404149E97478B"/>
  </w:style>
  <w:style w:type="paragraph" w:customStyle="1" w:styleId="0C42F47AC8FC427783779993CFB6CDBD">
    <w:name w:val="0C42F47AC8FC427783779993CFB6CDBD"/>
  </w:style>
  <w:style w:type="paragraph" w:customStyle="1" w:styleId="683B0512CA31400995437FE793795FA1">
    <w:name w:val="683B0512CA31400995437FE793795FA1"/>
  </w:style>
  <w:style w:type="paragraph" w:customStyle="1" w:styleId="58947893FA564BBA824485522BEEA97D">
    <w:name w:val="58947893FA564BBA824485522BEEA97D"/>
  </w:style>
  <w:style w:type="paragraph" w:customStyle="1" w:styleId="701A2483609344C9844EB3E65EE2B086">
    <w:name w:val="701A2483609344C9844EB3E65EE2B08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8D01ECF3A478442CBD87DA68AD34F259">
    <w:name w:val="8D01ECF3A478442CBD87DA68AD34F259"/>
  </w:style>
  <w:style w:type="paragraph" w:customStyle="1" w:styleId="E4303B9503E749518F5E465E43F6A656">
    <w:name w:val="E4303B9503E749518F5E465E43F6A656"/>
    <w:rsid w:val="004A5A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{702C68D5-D882-4901-A10F-843004483FD8}tf78128832_win32</Template>
  <TotalTime>0</TotalTime>
  <Pages>1</Pages>
  <Words>142</Words>
  <Characters>787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2025-09-08T16:15:00Z</dcterms:created>
  <dcterms:modified xsi:type="dcterms:W3CDTF">2025-09-08T16:41:00Z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